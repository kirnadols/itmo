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57B17" w:rsidRPr="00D57B17" w:rsidRDefault="00D57B17" w:rsidP="00D57B17">
      <w:pPr>
        <w:jc w:val="center"/>
        <w:rPr>
          <w:b/>
          <w:bCs/>
          <w:iCs/>
          <w:szCs w:val="28"/>
        </w:rPr>
      </w:pPr>
      <w:r w:rsidRPr="00D57B17">
        <w:rPr>
          <w:b/>
          <w:bCs/>
          <w:iCs/>
          <w:szCs w:val="28"/>
        </w:rPr>
        <w:t>Министерство науки и высшего образования Российской Федерации</w:t>
      </w:r>
    </w:p>
    <w:p w:rsidR="00D57B17" w:rsidRPr="00D57B17" w:rsidRDefault="00D57B17" w:rsidP="00D57B17">
      <w:pPr>
        <w:jc w:val="center"/>
        <w:rPr>
          <w:iCs/>
          <w:szCs w:val="28"/>
        </w:rPr>
      </w:pPr>
      <w:r w:rsidRPr="00D57B17">
        <w:rPr>
          <w:iCs/>
          <w:szCs w:val="28"/>
        </w:rPr>
        <w:t>федеральное государственное автономное образовательное учреждение высшего образования</w:t>
      </w:r>
    </w:p>
    <w:p w:rsidR="00A2678A" w:rsidRPr="00D57B17" w:rsidRDefault="00D57B17" w:rsidP="00D57B17">
      <w:pPr>
        <w:jc w:val="center"/>
        <w:rPr>
          <w:b/>
          <w:bCs/>
          <w:szCs w:val="28"/>
        </w:rPr>
      </w:pPr>
      <w:r w:rsidRPr="00D57B17">
        <w:rPr>
          <w:b/>
          <w:bCs/>
          <w:iCs/>
          <w:szCs w:val="28"/>
        </w:rPr>
        <w:t>«НАЦИОНАЛЬНЫЙ ИССЛЕДОВАТЕЛЬСКИЙ УНИВЕРСИТЕТ ИТМО»</w:t>
      </w:r>
    </w:p>
    <w:p w:rsidR="004217B7" w:rsidRPr="00521D70" w:rsidRDefault="004217B7" w:rsidP="004217B7">
      <w:pPr>
        <w:jc w:val="center"/>
        <w:rPr>
          <w:szCs w:val="28"/>
        </w:rPr>
      </w:pPr>
    </w:p>
    <w:p w:rsidR="004217B7" w:rsidRPr="00521D70" w:rsidRDefault="004217B7" w:rsidP="004217B7">
      <w:pPr>
        <w:jc w:val="center"/>
        <w:rPr>
          <w:szCs w:val="28"/>
        </w:rPr>
      </w:pPr>
    </w:p>
    <w:p w:rsidR="004217B7" w:rsidRDefault="004217B7" w:rsidP="004217B7">
      <w:pPr>
        <w:jc w:val="center"/>
        <w:rPr>
          <w:szCs w:val="28"/>
          <w:lang w:val="fi-FI"/>
        </w:rPr>
      </w:pPr>
    </w:p>
    <w:p w:rsidR="00521D70" w:rsidRDefault="00521D70" w:rsidP="004217B7">
      <w:pPr>
        <w:jc w:val="center"/>
        <w:rPr>
          <w:szCs w:val="28"/>
          <w:lang w:val="fi-FI"/>
        </w:rPr>
      </w:pPr>
    </w:p>
    <w:p w:rsidR="00521D70" w:rsidRPr="00521D70" w:rsidRDefault="00521D70" w:rsidP="004217B7">
      <w:pPr>
        <w:jc w:val="center"/>
        <w:rPr>
          <w:szCs w:val="28"/>
          <w:lang w:val="fi-FI"/>
        </w:rPr>
      </w:pPr>
    </w:p>
    <w:p w:rsidR="00D57B17" w:rsidRPr="00D57B17" w:rsidRDefault="00D57B17" w:rsidP="00D57B17">
      <w:pPr>
        <w:jc w:val="center"/>
        <w:rPr>
          <w:b/>
          <w:bCs/>
          <w:szCs w:val="28"/>
        </w:rPr>
      </w:pPr>
      <w:r w:rsidRPr="00D57B17">
        <w:rPr>
          <w:b/>
          <w:bCs/>
          <w:szCs w:val="28"/>
        </w:rPr>
        <w:t>Отчет</w:t>
      </w:r>
    </w:p>
    <w:p w:rsidR="004217B7" w:rsidRDefault="00D57B17" w:rsidP="004217B7">
      <w:pPr>
        <w:jc w:val="center"/>
        <w:rPr>
          <w:szCs w:val="28"/>
        </w:rPr>
      </w:pPr>
      <w:r w:rsidRPr="00D57B17">
        <w:rPr>
          <w:szCs w:val="28"/>
        </w:rPr>
        <w:t xml:space="preserve">по лабораторной работе дисциплины </w:t>
      </w:r>
      <w:r w:rsidRPr="00D57B17">
        <w:rPr>
          <w:szCs w:val="28"/>
        </w:rPr>
        <w:br/>
        <w:t>“</w:t>
      </w:r>
      <w:r w:rsidR="00457729">
        <w:rPr>
          <w:iCs/>
          <w:szCs w:val="28"/>
        </w:rPr>
        <w:t>Вычислительная математика</w:t>
      </w:r>
      <w:r w:rsidRPr="00D57B17">
        <w:rPr>
          <w:szCs w:val="28"/>
        </w:rPr>
        <w:t>” </w:t>
      </w:r>
    </w:p>
    <w:p w:rsidR="00D57B17" w:rsidRPr="00521D70" w:rsidRDefault="00D57B17" w:rsidP="004217B7">
      <w:pPr>
        <w:jc w:val="center"/>
        <w:rPr>
          <w:iCs/>
          <w:szCs w:val="28"/>
        </w:rPr>
      </w:pPr>
    </w:p>
    <w:p w:rsidR="00624FD3" w:rsidRPr="00FD7067" w:rsidRDefault="004217B7" w:rsidP="004217B7">
      <w:pPr>
        <w:jc w:val="center"/>
        <w:rPr>
          <w:iCs/>
          <w:szCs w:val="28"/>
        </w:rPr>
      </w:pPr>
      <w:r w:rsidRPr="00521D70">
        <w:rPr>
          <w:iCs/>
          <w:szCs w:val="28"/>
        </w:rPr>
        <w:t>Лабораторная работа №</w:t>
      </w:r>
      <w:r w:rsidR="00457729">
        <w:rPr>
          <w:iCs/>
          <w:szCs w:val="28"/>
        </w:rPr>
        <w:t>1</w:t>
      </w:r>
    </w:p>
    <w:p w:rsidR="00FD7067" w:rsidRPr="00FD7067" w:rsidRDefault="004217B7" w:rsidP="004217B7">
      <w:pPr>
        <w:jc w:val="center"/>
        <w:rPr>
          <w:szCs w:val="28"/>
        </w:rPr>
      </w:pPr>
      <w:r w:rsidRPr="00521D70">
        <w:rPr>
          <w:szCs w:val="28"/>
        </w:rPr>
        <w:t>Вариант №</w:t>
      </w:r>
      <w:r w:rsidR="00457729">
        <w:rPr>
          <w:szCs w:val="28"/>
        </w:rPr>
        <w:t>10</w:t>
      </w:r>
    </w:p>
    <w:p w:rsidR="004217B7" w:rsidRPr="00521D70" w:rsidRDefault="004217B7" w:rsidP="004217B7">
      <w:pPr>
        <w:jc w:val="center"/>
        <w:rPr>
          <w:szCs w:val="28"/>
        </w:rPr>
      </w:pPr>
    </w:p>
    <w:p w:rsidR="004217B7" w:rsidRPr="00521D70" w:rsidRDefault="004217B7" w:rsidP="004217B7">
      <w:pPr>
        <w:jc w:val="center"/>
        <w:rPr>
          <w:szCs w:val="28"/>
        </w:rPr>
      </w:pPr>
    </w:p>
    <w:p w:rsidR="004217B7" w:rsidRPr="00521D70" w:rsidRDefault="004217B7" w:rsidP="004217B7">
      <w:pPr>
        <w:jc w:val="center"/>
        <w:rPr>
          <w:szCs w:val="28"/>
        </w:rPr>
      </w:pPr>
    </w:p>
    <w:p w:rsidR="004217B7" w:rsidRPr="00521D70" w:rsidRDefault="004217B7" w:rsidP="004217B7">
      <w:pPr>
        <w:jc w:val="center"/>
        <w:rPr>
          <w:szCs w:val="28"/>
        </w:rPr>
      </w:pPr>
    </w:p>
    <w:p w:rsidR="004217B7" w:rsidRDefault="004217B7" w:rsidP="004217B7">
      <w:pPr>
        <w:jc w:val="center"/>
        <w:rPr>
          <w:szCs w:val="28"/>
          <w:lang w:val="fi-FI"/>
        </w:rPr>
      </w:pPr>
    </w:p>
    <w:p w:rsidR="00521D70" w:rsidRPr="00521D70" w:rsidRDefault="00521D70" w:rsidP="004217B7">
      <w:pPr>
        <w:jc w:val="center"/>
        <w:rPr>
          <w:szCs w:val="28"/>
          <w:lang w:val="fi-FI"/>
        </w:rPr>
      </w:pPr>
    </w:p>
    <w:p w:rsidR="004217B7" w:rsidRDefault="004217B7" w:rsidP="004217B7">
      <w:pPr>
        <w:jc w:val="center"/>
        <w:rPr>
          <w:szCs w:val="28"/>
          <w:lang w:val="fi-FI"/>
        </w:rPr>
      </w:pPr>
    </w:p>
    <w:p w:rsidR="00521D70" w:rsidRDefault="00521D70" w:rsidP="004217B7">
      <w:pPr>
        <w:jc w:val="center"/>
        <w:rPr>
          <w:szCs w:val="28"/>
          <w:lang w:val="fi-FI"/>
        </w:rPr>
      </w:pPr>
    </w:p>
    <w:p w:rsidR="00521D70" w:rsidRDefault="00521D70" w:rsidP="004217B7">
      <w:pPr>
        <w:jc w:val="center"/>
        <w:rPr>
          <w:szCs w:val="28"/>
        </w:rPr>
      </w:pPr>
    </w:p>
    <w:p w:rsidR="00D57B17" w:rsidRPr="00D57B17" w:rsidRDefault="00D57B17" w:rsidP="004217B7">
      <w:pPr>
        <w:jc w:val="center"/>
        <w:rPr>
          <w:szCs w:val="28"/>
        </w:rPr>
      </w:pPr>
    </w:p>
    <w:p w:rsidR="004217B7" w:rsidRPr="00521D70" w:rsidRDefault="004217B7" w:rsidP="004217B7">
      <w:pPr>
        <w:jc w:val="center"/>
        <w:rPr>
          <w:szCs w:val="28"/>
        </w:rPr>
      </w:pPr>
    </w:p>
    <w:p w:rsidR="00521D70" w:rsidRPr="00D57B17" w:rsidRDefault="004217B7" w:rsidP="004217B7">
      <w:pPr>
        <w:jc w:val="right"/>
        <w:rPr>
          <w:b/>
          <w:bCs/>
          <w:szCs w:val="28"/>
          <w:lang w:val="fi-FI"/>
        </w:rPr>
      </w:pPr>
      <w:r w:rsidRPr="00521D70">
        <w:rPr>
          <w:szCs w:val="28"/>
        </w:rPr>
        <w:t xml:space="preserve">      </w:t>
      </w:r>
      <w:r w:rsidRPr="00521D70">
        <w:rPr>
          <w:szCs w:val="28"/>
        </w:rPr>
        <w:tab/>
      </w:r>
      <w:r w:rsidRPr="00521D70">
        <w:rPr>
          <w:szCs w:val="28"/>
        </w:rPr>
        <w:tab/>
      </w:r>
      <w:r w:rsidRPr="00521D70">
        <w:rPr>
          <w:szCs w:val="28"/>
        </w:rPr>
        <w:tab/>
      </w:r>
      <w:r w:rsidRPr="00521D70">
        <w:rPr>
          <w:szCs w:val="28"/>
        </w:rPr>
        <w:tab/>
      </w:r>
      <w:r w:rsidRPr="00521D70">
        <w:rPr>
          <w:szCs w:val="28"/>
        </w:rPr>
        <w:tab/>
      </w:r>
      <w:r w:rsidRPr="00521D70">
        <w:rPr>
          <w:szCs w:val="28"/>
        </w:rPr>
        <w:tab/>
      </w:r>
      <w:r w:rsidRPr="00521D70">
        <w:rPr>
          <w:szCs w:val="28"/>
        </w:rPr>
        <w:tab/>
      </w:r>
      <w:r w:rsidRPr="00521D70">
        <w:rPr>
          <w:szCs w:val="28"/>
        </w:rPr>
        <w:tab/>
      </w:r>
      <w:r w:rsidRPr="00521D70">
        <w:rPr>
          <w:szCs w:val="28"/>
        </w:rPr>
        <w:tab/>
      </w:r>
      <w:r w:rsidR="00D57B17" w:rsidRPr="00D57B17">
        <w:rPr>
          <w:b/>
          <w:bCs/>
          <w:szCs w:val="28"/>
        </w:rPr>
        <w:t>Автор</w:t>
      </w:r>
      <w:r w:rsidRPr="00D57B17">
        <w:rPr>
          <w:b/>
          <w:bCs/>
          <w:szCs w:val="28"/>
        </w:rPr>
        <w:t xml:space="preserve">: </w:t>
      </w:r>
    </w:p>
    <w:p w:rsidR="00D57B17" w:rsidRDefault="004217B7" w:rsidP="004217B7">
      <w:pPr>
        <w:jc w:val="right"/>
        <w:rPr>
          <w:szCs w:val="28"/>
        </w:rPr>
      </w:pPr>
      <w:proofErr w:type="spellStart"/>
      <w:r w:rsidRPr="00521D70">
        <w:rPr>
          <w:szCs w:val="28"/>
        </w:rPr>
        <w:t>Надольский</w:t>
      </w:r>
      <w:proofErr w:type="spellEnd"/>
      <w:r w:rsidRPr="00521D70">
        <w:rPr>
          <w:szCs w:val="28"/>
        </w:rPr>
        <w:t xml:space="preserve"> Кирилл Николаевич</w:t>
      </w:r>
    </w:p>
    <w:p w:rsidR="00D57B17" w:rsidRDefault="00D57B17" w:rsidP="004217B7">
      <w:pPr>
        <w:jc w:val="right"/>
        <w:rPr>
          <w:szCs w:val="28"/>
        </w:rPr>
      </w:pPr>
    </w:p>
    <w:p w:rsidR="00D57B17" w:rsidRPr="00D57B17" w:rsidRDefault="00D57B17" w:rsidP="004217B7">
      <w:pPr>
        <w:jc w:val="right"/>
        <w:rPr>
          <w:b/>
          <w:bCs/>
          <w:szCs w:val="28"/>
        </w:rPr>
      </w:pPr>
      <w:r w:rsidRPr="00D57B17">
        <w:rPr>
          <w:b/>
          <w:bCs/>
          <w:szCs w:val="28"/>
        </w:rPr>
        <w:t>Группа:</w:t>
      </w:r>
    </w:p>
    <w:p w:rsidR="004217B7" w:rsidRPr="00521D70" w:rsidRDefault="004217B7" w:rsidP="004217B7">
      <w:pPr>
        <w:jc w:val="right"/>
        <w:rPr>
          <w:szCs w:val="28"/>
        </w:rPr>
      </w:pPr>
      <w:r w:rsidRPr="00521D70">
        <w:rPr>
          <w:szCs w:val="28"/>
          <w:lang w:val="en-US"/>
        </w:rPr>
        <w:t>P</w:t>
      </w:r>
      <w:r w:rsidRPr="00521D70">
        <w:rPr>
          <w:szCs w:val="28"/>
        </w:rPr>
        <w:t>3</w:t>
      </w:r>
      <w:r w:rsidR="00C24639">
        <w:rPr>
          <w:szCs w:val="28"/>
        </w:rPr>
        <w:t>2</w:t>
      </w:r>
      <w:r w:rsidRPr="00521D70">
        <w:rPr>
          <w:szCs w:val="28"/>
        </w:rPr>
        <w:t>09</w:t>
      </w:r>
    </w:p>
    <w:p w:rsidR="00973F5F" w:rsidRPr="00521D70" w:rsidRDefault="00973F5F" w:rsidP="004217B7">
      <w:pPr>
        <w:jc w:val="right"/>
        <w:rPr>
          <w:szCs w:val="28"/>
        </w:rPr>
      </w:pPr>
    </w:p>
    <w:p w:rsidR="00973F5F" w:rsidRDefault="00973F5F" w:rsidP="004217B7">
      <w:pPr>
        <w:jc w:val="right"/>
        <w:rPr>
          <w:b/>
          <w:bCs/>
          <w:szCs w:val="28"/>
        </w:rPr>
      </w:pPr>
      <w:r w:rsidRPr="00D57B17">
        <w:rPr>
          <w:b/>
          <w:bCs/>
          <w:szCs w:val="28"/>
        </w:rPr>
        <w:t>Преподаватели:</w:t>
      </w:r>
    </w:p>
    <w:p w:rsidR="00457729" w:rsidRPr="00457729" w:rsidRDefault="00457729" w:rsidP="004217B7">
      <w:pPr>
        <w:jc w:val="right"/>
        <w:rPr>
          <w:szCs w:val="28"/>
        </w:rPr>
      </w:pPr>
      <w:r>
        <w:rPr>
          <w:szCs w:val="28"/>
        </w:rPr>
        <w:t>Рыбаков Степан Дмитриевич</w:t>
      </w:r>
    </w:p>
    <w:p w:rsidR="00712840" w:rsidRDefault="00457729" w:rsidP="00457729">
      <w:pPr>
        <w:jc w:val="right"/>
        <w:rPr>
          <w:szCs w:val="28"/>
        </w:rPr>
      </w:pPr>
      <w:r>
        <w:rPr>
          <w:szCs w:val="28"/>
        </w:rPr>
        <w:t>Малышева Татьяна Алексеевна</w:t>
      </w:r>
    </w:p>
    <w:p w:rsidR="00457729" w:rsidRPr="00521D70" w:rsidRDefault="00457729" w:rsidP="00457729">
      <w:pPr>
        <w:jc w:val="right"/>
        <w:rPr>
          <w:szCs w:val="28"/>
        </w:rPr>
      </w:pPr>
    </w:p>
    <w:p w:rsidR="00712840" w:rsidRDefault="00712840" w:rsidP="00973F5F">
      <w:pPr>
        <w:jc w:val="center"/>
        <w:rPr>
          <w:szCs w:val="28"/>
        </w:rPr>
      </w:pPr>
    </w:p>
    <w:p w:rsidR="00D57B17" w:rsidRDefault="00D57B17" w:rsidP="00973F5F">
      <w:pPr>
        <w:jc w:val="center"/>
        <w:rPr>
          <w:szCs w:val="28"/>
        </w:rPr>
      </w:pPr>
    </w:p>
    <w:p w:rsidR="00D57B17" w:rsidRPr="00D57B17" w:rsidRDefault="00D57B17" w:rsidP="00973F5F">
      <w:pPr>
        <w:jc w:val="center"/>
        <w:rPr>
          <w:szCs w:val="28"/>
        </w:rPr>
      </w:pPr>
    </w:p>
    <w:p w:rsidR="00973F5F" w:rsidRPr="00521D70" w:rsidRDefault="00973F5F" w:rsidP="00973F5F">
      <w:pPr>
        <w:jc w:val="center"/>
        <w:rPr>
          <w:szCs w:val="28"/>
        </w:rPr>
      </w:pPr>
    </w:p>
    <w:p w:rsidR="00973F5F" w:rsidRDefault="00973F5F" w:rsidP="00973F5F">
      <w:pPr>
        <w:jc w:val="center"/>
        <w:rPr>
          <w:szCs w:val="28"/>
        </w:rPr>
      </w:pPr>
    </w:p>
    <w:p w:rsidR="00D57B17" w:rsidRPr="00521D70" w:rsidRDefault="00D57B17" w:rsidP="00973F5F">
      <w:pPr>
        <w:jc w:val="center"/>
        <w:rPr>
          <w:szCs w:val="28"/>
        </w:rPr>
      </w:pPr>
    </w:p>
    <w:p w:rsidR="003C68CB" w:rsidRPr="00521D70" w:rsidRDefault="003C68CB" w:rsidP="00973F5F">
      <w:pPr>
        <w:jc w:val="center"/>
        <w:rPr>
          <w:szCs w:val="28"/>
        </w:rPr>
      </w:pPr>
    </w:p>
    <w:p w:rsidR="00C24639" w:rsidRPr="00457729" w:rsidRDefault="00973F5F" w:rsidP="00C24639">
      <w:pPr>
        <w:jc w:val="center"/>
        <w:rPr>
          <w:szCs w:val="28"/>
        </w:rPr>
      </w:pPr>
      <w:r w:rsidRPr="00521D70">
        <w:rPr>
          <w:szCs w:val="28"/>
        </w:rPr>
        <w:t>Санкт-Петербург</w:t>
      </w:r>
      <w:r w:rsidR="00D57B17">
        <w:rPr>
          <w:szCs w:val="28"/>
        </w:rPr>
        <w:t>,</w:t>
      </w:r>
      <w:r w:rsidRPr="00521D70">
        <w:rPr>
          <w:szCs w:val="28"/>
        </w:rPr>
        <w:t xml:space="preserve"> 202</w:t>
      </w:r>
      <w:r w:rsidR="00C24639" w:rsidRPr="00C24639">
        <w:rPr>
          <w:szCs w:val="28"/>
        </w:rPr>
        <w:t>6</w:t>
      </w:r>
    </w:p>
    <w:p w:rsidR="00C24639" w:rsidRDefault="00457729" w:rsidP="00C24639">
      <w:pPr>
        <w:pStyle w:val="1"/>
        <w:rPr>
          <w:rStyle w:val="af5"/>
        </w:rPr>
      </w:pPr>
      <w:r>
        <w:rPr>
          <w:rStyle w:val="af5"/>
        </w:rPr>
        <w:lastRenderedPageBreak/>
        <w:t>Цель работы</w:t>
      </w:r>
    </w:p>
    <w:p w:rsidR="00457729" w:rsidRPr="00457729" w:rsidRDefault="00457729" w:rsidP="00457729">
      <w:r>
        <w:t xml:space="preserve">Изучить численные методы решения </w:t>
      </w:r>
      <w:r w:rsidR="0017236C">
        <w:rPr>
          <w:lang w:val="en-US"/>
        </w:rPr>
        <w:t>C</w:t>
      </w:r>
      <w:r w:rsidR="0017236C">
        <w:t xml:space="preserve">ЛАУ </w:t>
      </w:r>
      <w:r>
        <w:t>и</w:t>
      </w:r>
      <w:r>
        <w:t xml:space="preserve"> </w:t>
      </w:r>
      <w:r>
        <w:t>реализовать один из них средствами программирования.</w:t>
      </w:r>
    </w:p>
    <w:p w:rsidR="00457729" w:rsidRDefault="00457729" w:rsidP="00457729"/>
    <w:p w:rsidR="00457729" w:rsidRDefault="00457729" w:rsidP="00457729">
      <w:pPr>
        <w:rPr>
          <w:rStyle w:val="af5"/>
          <w:sz w:val="36"/>
          <w:szCs w:val="22"/>
        </w:rPr>
      </w:pPr>
      <w:r w:rsidRPr="00457729">
        <w:rPr>
          <w:rStyle w:val="af5"/>
          <w:sz w:val="36"/>
          <w:szCs w:val="22"/>
        </w:rPr>
        <w:t>Описание метода</w:t>
      </w:r>
    </w:p>
    <w:p w:rsidR="006A61ED" w:rsidRPr="006A61ED" w:rsidRDefault="006A61ED" w:rsidP="006A61ED">
      <w:r w:rsidRPr="006A61ED">
        <w:t>Метод Гаусса-Зейделя является модификацией метода простой</w:t>
      </w:r>
      <w:r>
        <w:t xml:space="preserve"> </w:t>
      </w:r>
      <w:r w:rsidRPr="006A61ED">
        <w:t>итерации и обеспечивает более быструю сходимость к решению</w:t>
      </w:r>
      <w:r>
        <w:t xml:space="preserve"> </w:t>
      </w:r>
      <w:r w:rsidRPr="006A61ED">
        <w:t>систем уравнений.</w:t>
      </w:r>
    </w:p>
    <w:p w:rsidR="006A61ED" w:rsidRPr="006A61ED" w:rsidRDefault="006A61ED" w:rsidP="006A61ED">
      <w:r w:rsidRPr="006A61ED">
        <w:t xml:space="preserve">Так </w:t>
      </w:r>
      <w:r w:rsidRPr="006A61ED">
        <w:t>же,</w:t>
      </w:r>
      <w:r w:rsidRPr="006A61ED">
        <w:t xml:space="preserve"> как и в методе простых итераций строится эквивалентная</w:t>
      </w:r>
      <w:r>
        <w:t xml:space="preserve"> </w:t>
      </w:r>
      <w:r w:rsidRPr="006A61ED">
        <w:t>СЛАУ и за</w:t>
      </w:r>
      <w:r>
        <w:t xml:space="preserve"> </w:t>
      </w:r>
      <w:r w:rsidRPr="006A61ED">
        <w:t>начальное приближение принимается вектор правых</w:t>
      </w:r>
      <w:r>
        <w:t xml:space="preserve"> </w:t>
      </w:r>
      <w:r w:rsidRPr="006A61ED">
        <w:t xml:space="preserve">частей (как правило, </w:t>
      </w:r>
      <w:r w:rsidRPr="006A61ED">
        <w:t xml:space="preserve">но </w:t>
      </w:r>
      <w:r>
        <w:t>может</w:t>
      </w:r>
      <w:r w:rsidRPr="006A61ED">
        <w:t xml:space="preserve"> быть выбран и нулевой, и</w:t>
      </w:r>
      <w:r>
        <w:t xml:space="preserve"> </w:t>
      </w:r>
      <w:r w:rsidRPr="006A61ED">
        <w:t xml:space="preserve">единичный вектор): </w:t>
      </w:r>
      <w:r w:rsidRPr="006A61ED">
        <w:rPr>
          <w:rFonts w:ascii="Cambria Math" w:hAnsi="Cambria Math" w:cs="Cambria Math"/>
        </w:rPr>
        <w:t>𝑥</w:t>
      </w:r>
      <w:r w:rsidRPr="006A61ED">
        <w:rPr>
          <w:rFonts w:ascii="Cambria Math" w:hAnsi="Cambria Math" w:cs="Cambria Math"/>
          <w:vertAlign w:val="superscript"/>
        </w:rPr>
        <w:t>𝑖</w:t>
      </w:r>
      <w:r w:rsidRPr="006A61ED">
        <w:rPr>
          <w:vertAlign w:val="subscript"/>
        </w:rPr>
        <w:t>0</w:t>
      </w:r>
      <w:r w:rsidRPr="006A61ED">
        <w:t xml:space="preserve"> = (</w:t>
      </w:r>
      <w:r w:rsidRPr="006A61ED">
        <w:rPr>
          <w:rFonts w:ascii="Cambria Math" w:hAnsi="Cambria Math" w:cs="Cambria Math"/>
        </w:rPr>
        <w:t>𝑑</w:t>
      </w:r>
      <w:r w:rsidRPr="006A61ED">
        <w:t xml:space="preserve">1, </w:t>
      </w:r>
      <w:r w:rsidRPr="006A61ED">
        <w:rPr>
          <w:rFonts w:ascii="Cambria Math" w:hAnsi="Cambria Math" w:cs="Cambria Math"/>
        </w:rPr>
        <w:t>𝑑</w:t>
      </w:r>
      <w:r w:rsidRPr="006A61ED">
        <w:t xml:space="preserve">2, </w:t>
      </w:r>
      <w:proofErr w:type="gramStart"/>
      <w:r w:rsidRPr="006A61ED">
        <w:t>… ,</w:t>
      </w:r>
      <w:proofErr w:type="gramEnd"/>
      <w:r w:rsidRPr="006A61ED">
        <w:t xml:space="preserve"> </w:t>
      </w:r>
      <w:r w:rsidRPr="006A61ED">
        <w:rPr>
          <w:rFonts w:ascii="Cambria Math" w:hAnsi="Cambria Math" w:cs="Cambria Math"/>
        </w:rPr>
        <w:t>𝑑𝑛</w:t>
      </w:r>
      <w:r w:rsidRPr="006A61ED">
        <w:t>).</w:t>
      </w:r>
    </w:p>
    <w:p w:rsidR="00457729" w:rsidRPr="00457729" w:rsidRDefault="00457729" w:rsidP="00457729">
      <w:pPr>
        <w:rPr>
          <w:rStyle w:val="af5"/>
          <w:szCs w:val="28"/>
        </w:rPr>
      </w:pPr>
    </w:p>
    <w:p w:rsidR="00C24639" w:rsidRPr="00D57B17" w:rsidRDefault="0017236C" w:rsidP="00C24639">
      <w:pPr>
        <w:rPr>
          <w:rStyle w:val="af5"/>
          <w:sz w:val="36"/>
          <w:szCs w:val="36"/>
        </w:rPr>
      </w:pPr>
      <w:r>
        <w:rPr>
          <w:rStyle w:val="af5"/>
          <w:sz w:val="36"/>
          <w:szCs w:val="36"/>
        </w:rPr>
        <w:t>Листинг программы</w:t>
      </w:r>
    </w:p>
    <w:p w:rsidR="00C24639" w:rsidRPr="003F3B06" w:rsidRDefault="00C24639" w:rsidP="00C24639">
      <w:pPr>
        <w:rPr>
          <w:rStyle w:val="ad"/>
          <w:szCs w:val="28"/>
        </w:rPr>
      </w:pPr>
      <w:r>
        <w:rPr>
          <w:rStyle w:val="af5"/>
          <w:b w:val="0"/>
          <w:bCs w:val="0"/>
          <w:szCs w:val="28"/>
        </w:rPr>
        <w:t>Ссылка на репозиторий:</w:t>
      </w:r>
      <w:r>
        <w:rPr>
          <w:rStyle w:val="af5"/>
          <w:b w:val="0"/>
          <w:bCs w:val="0"/>
          <w:szCs w:val="28"/>
        </w:rPr>
        <w:br/>
      </w:r>
      <w:r w:rsidR="003F3B06">
        <w:fldChar w:fldCharType="begin"/>
      </w:r>
      <w:r w:rsidR="003F3B06">
        <w:instrText>HYPERLINK "https://github.com/kirnadols/itmo/blob/main/4%20%7C%20%D0%92%D1%8B%D1%87%D0%B8%D1%81%D0%BB%D0%B8%D1%82%D0%B5%D0%BB%D1%8C%D0%BD%D0%B0%D1%8F%20%D0%BC%D0%B0%D1%82%D0%B5%D0%BC%D0%B0%D1%82%D0%B8%D0%BA%D0%B0/lab1/lab1_calc.py"</w:instrText>
      </w:r>
      <w:r w:rsidR="003F3B06">
        <w:fldChar w:fldCharType="separate"/>
      </w:r>
      <w:r w:rsidR="003F3B06" w:rsidRPr="003F3B06">
        <w:rPr>
          <w:rStyle w:val="ad"/>
        </w:rPr>
        <w:t>https://github.com/kirnadols/itmo/blob/main/4%20%7C%20%D0%92%D1%8B%D1%87%D0%B8%D1%81%D0%BB%D0%B8%D1%8</w:t>
      </w:r>
      <w:r w:rsidR="003F3B06" w:rsidRPr="003F3B06">
        <w:rPr>
          <w:rStyle w:val="ad"/>
        </w:rPr>
        <w:t>2</w:t>
      </w:r>
      <w:r w:rsidR="003F3B06" w:rsidRPr="003F3B06">
        <w:rPr>
          <w:rStyle w:val="ad"/>
        </w:rPr>
        <w:t>%D0%B5%D0%BB%D1%8C%D0%BD%D0%B0%D1%8F%20%D0%BC%D0%B0%D1%82%D0%B5%D0%BC%D0%B0%D1%82%D0%B8%D0%BA%D0%B0/lab1/lab1_calc.py</w:t>
      </w:r>
    </w:p>
    <w:p w:rsidR="0017236C" w:rsidRPr="0017236C" w:rsidRDefault="003F3B06" w:rsidP="0017236C">
      <w:pPr>
        <w:rPr>
          <w:lang w:val="en-US"/>
        </w:rPr>
      </w:pPr>
      <w:r>
        <w:fldChar w:fldCharType="end"/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br/>
        <w:t xml:space="preserve">def </w:t>
      </w:r>
      <w:proofErr w:type="spellStart"/>
      <w:r w:rsidR="0017236C" w:rsidRPr="0017236C">
        <w:rPr>
          <w:rFonts w:ascii="Courier New" w:hAnsi="Courier New" w:cs="Courier New"/>
          <w:color w:val="00627A"/>
          <w:sz w:val="20"/>
          <w:lang w:val="en-US"/>
        </w:rPr>
        <w:t>gauss_seidel_method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A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,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b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,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epsilon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,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max_iterations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=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1000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):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n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proofErr w:type="spellStart"/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len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A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A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,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b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,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is_dominant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proofErr w:type="spellStart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make_diagonally_dominant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A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,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b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if not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is_dominant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: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\n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[</w:t>
      </w:r>
      <w:r w:rsidR="0017236C" w:rsidRPr="0017236C">
        <w:rPr>
          <w:rFonts w:ascii="Courier New" w:hAnsi="Courier New" w:cs="Courier New"/>
          <w:color w:val="067D17"/>
          <w:sz w:val="20"/>
        </w:rPr>
        <w:t>ВНИМАНИЕ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] </w:t>
      </w:r>
      <w:r w:rsidR="0017236C" w:rsidRPr="0017236C">
        <w:rPr>
          <w:rFonts w:ascii="Courier New" w:hAnsi="Courier New" w:cs="Courier New"/>
          <w:color w:val="067D17"/>
          <w:sz w:val="20"/>
        </w:rPr>
        <w:t>Невозможно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достичь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строгого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диагонального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преобладания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."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proofErr w:type="spellStart"/>
      <w:r w:rsidR="0017236C" w:rsidRPr="0017236C">
        <w:rPr>
          <w:rFonts w:ascii="Courier New" w:hAnsi="Courier New" w:cs="Courier New"/>
          <w:color w:val="000080"/>
          <w:sz w:val="20"/>
        </w:rPr>
        <w:t>print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</w:rPr>
        <w:t>"Итерационный процесс может не сойтись!"</w:t>
      </w:r>
      <w:r w:rsidR="0017236C" w:rsidRPr="0017236C">
        <w:rPr>
          <w:rFonts w:ascii="Courier New" w:hAnsi="Courier New" w:cs="Courier New"/>
          <w:color w:val="080808"/>
          <w:sz w:val="20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</w:rPr>
        <w:br/>
        <w:t xml:space="preserve">    </w:t>
      </w:r>
      <w:proofErr w:type="spellStart"/>
      <w:r w:rsidR="0017236C" w:rsidRPr="0017236C">
        <w:rPr>
          <w:rFonts w:ascii="Courier New" w:hAnsi="Courier New" w:cs="Courier New"/>
          <w:color w:val="0033B3"/>
          <w:sz w:val="20"/>
        </w:rPr>
        <w:t>else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</w:rPr>
        <w:t>:</w:t>
      </w:r>
      <w:r w:rsidR="0017236C" w:rsidRPr="0017236C">
        <w:rPr>
          <w:rFonts w:ascii="Courier New" w:hAnsi="Courier New" w:cs="Courier New"/>
          <w:color w:val="080808"/>
          <w:sz w:val="20"/>
        </w:rPr>
        <w:br/>
        <w:t xml:space="preserve">        </w:t>
      </w:r>
      <w:proofErr w:type="spellStart"/>
      <w:r w:rsidR="0017236C" w:rsidRPr="0017236C">
        <w:rPr>
          <w:rFonts w:ascii="Courier New" w:hAnsi="Courier New" w:cs="Courier New"/>
          <w:color w:val="000080"/>
          <w:sz w:val="20"/>
        </w:rPr>
        <w:t>print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</w:rPr>
        <w:t>"</w:t>
      </w:r>
      <w:r w:rsidR="0017236C" w:rsidRPr="0017236C">
        <w:rPr>
          <w:rFonts w:ascii="Courier New" w:hAnsi="Courier New" w:cs="Courier New"/>
          <w:color w:val="0037A6"/>
          <w:sz w:val="20"/>
        </w:rPr>
        <w:t>\n</w:t>
      </w:r>
      <w:r w:rsidR="0017236C" w:rsidRPr="0017236C">
        <w:rPr>
          <w:rFonts w:ascii="Courier New" w:hAnsi="Courier New" w:cs="Courier New"/>
          <w:color w:val="067D17"/>
          <w:sz w:val="20"/>
        </w:rPr>
        <w:t>[INFO] Матрица успешно приведена к диагональному преобладанию."</w:t>
      </w:r>
      <w:r w:rsidR="0017236C" w:rsidRPr="0017236C">
        <w:rPr>
          <w:rFonts w:ascii="Courier New" w:hAnsi="Courier New" w:cs="Courier New"/>
          <w:color w:val="080808"/>
          <w:sz w:val="20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</w:rPr>
        <w:br/>
      </w:r>
      <w:r w:rsidR="0017236C" w:rsidRPr="0017236C">
        <w:rPr>
          <w:rFonts w:ascii="Courier New" w:hAnsi="Courier New" w:cs="Courier New"/>
          <w:color w:val="080808"/>
          <w:sz w:val="20"/>
        </w:rPr>
        <w:br/>
        <w:t xml:space="preserve">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for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in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range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n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):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if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A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][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== 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0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: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raise </w:t>
      </w:r>
      <w:proofErr w:type="spellStart"/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ZeroDivisionError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        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f"</w:t>
      </w:r>
      <w:r w:rsidR="0017236C" w:rsidRPr="0017236C">
        <w:rPr>
          <w:rFonts w:ascii="Courier New" w:hAnsi="Courier New" w:cs="Courier New"/>
          <w:color w:val="067D17"/>
          <w:sz w:val="20"/>
        </w:rPr>
        <w:t>Критическая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ошибка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: </w:t>
      </w:r>
      <w:r w:rsidR="0017236C" w:rsidRPr="0017236C">
        <w:rPr>
          <w:rFonts w:ascii="Courier New" w:hAnsi="Courier New" w:cs="Courier New"/>
          <w:color w:val="067D17"/>
          <w:sz w:val="20"/>
        </w:rPr>
        <w:t>Диагональный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элемент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A[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+ 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1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][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+ 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1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] </w:t>
      </w:r>
      <w:r w:rsidR="0017236C" w:rsidRPr="0017236C">
        <w:rPr>
          <w:rFonts w:ascii="Courier New" w:hAnsi="Courier New" w:cs="Courier New"/>
          <w:color w:val="067D17"/>
          <w:sz w:val="20"/>
        </w:rPr>
        <w:t>равен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нулю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. </w:t>
      </w:r>
      <w:r w:rsidR="0017236C" w:rsidRPr="0017236C">
        <w:rPr>
          <w:rFonts w:ascii="Courier New" w:hAnsi="Courier New" w:cs="Courier New"/>
          <w:color w:val="067D17"/>
          <w:sz w:val="20"/>
        </w:rPr>
        <w:t>Деление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на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ноль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невозможно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."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norm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proofErr w:type="spellStart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calculate_matrix_norm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A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f"[INFO] </w:t>
      </w:r>
      <w:r w:rsidR="0017236C" w:rsidRPr="0017236C">
        <w:rPr>
          <w:rFonts w:ascii="Courier New" w:hAnsi="Courier New" w:cs="Courier New"/>
          <w:color w:val="067D17"/>
          <w:sz w:val="20"/>
        </w:rPr>
        <w:t>Норма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матрицы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C: 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norm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: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.4f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if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norm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&gt;= 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1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: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"[</w:t>
      </w:r>
      <w:r w:rsidR="0017236C" w:rsidRPr="0017236C">
        <w:rPr>
          <w:rFonts w:ascii="Courier New" w:hAnsi="Courier New" w:cs="Courier New"/>
          <w:color w:val="067D17"/>
          <w:sz w:val="20"/>
        </w:rPr>
        <w:t>ВНИМАНИЕ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] </w:t>
      </w:r>
      <w:r w:rsidR="0017236C" w:rsidRPr="0017236C">
        <w:rPr>
          <w:rFonts w:ascii="Courier New" w:hAnsi="Courier New" w:cs="Courier New"/>
          <w:color w:val="067D17"/>
          <w:sz w:val="20"/>
        </w:rPr>
        <w:t>Норма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матрицы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&gt;= 1. </w:t>
      </w:r>
      <w:r w:rsidR="0017236C" w:rsidRPr="0017236C">
        <w:rPr>
          <w:rFonts w:ascii="Courier New" w:hAnsi="Courier New" w:cs="Courier New"/>
          <w:color w:val="067D17"/>
          <w:sz w:val="20"/>
        </w:rPr>
        <w:t>Достаточное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условие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сходимости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не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выполнено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."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\n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"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+ 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"-"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* 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40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</w:t>
      </w:r>
      <w:r w:rsidR="0017236C" w:rsidRPr="0017236C">
        <w:rPr>
          <w:rFonts w:ascii="Courier New" w:hAnsi="Courier New" w:cs="Courier New"/>
          <w:color w:val="067D17"/>
          <w:sz w:val="20"/>
        </w:rPr>
        <w:t>ИТЕРАЦИОННЫЙ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ПРОЦЕСС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"-"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* 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40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x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= [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0.0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*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n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br/>
        <w:t xml:space="preserve">   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x_new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= [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0.0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*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n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br/>
        <w:t xml:space="preserve">    iterations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0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errors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= [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0.0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*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n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br/>
        <w:t xml:space="preserve">   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formatted_start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", 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.join([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f"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val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: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.4f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"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for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val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in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])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f"</w:t>
      </w:r>
      <w:r w:rsidR="0017236C" w:rsidRPr="0017236C">
        <w:rPr>
          <w:rFonts w:ascii="Courier New" w:hAnsi="Courier New" w:cs="Courier New"/>
          <w:color w:val="067D17"/>
          <w:sz w:val="20"/>
        </w:rPr>
        <w:t>Итерация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0: x = [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formatted_start</w:t>
      </w:r>
      <w:proofErr w:type="spellEnd"/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]"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lastRenderedPageBreak/>
        <w:t xml:space="preserve">    </w:t>
      </w:r>
      <w:proofErr w:type="spellStart"/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for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k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in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range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max_iterations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):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for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in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range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n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):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s1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sum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A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][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j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*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x_new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j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for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j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in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range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s2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sum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A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][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j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*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j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for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j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in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range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+ 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1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,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n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   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x_new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] = 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b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-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s1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-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s2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) /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A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][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]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errors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= [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abs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x_new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 -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[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])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for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in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range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n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)]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max_error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max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errors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iterations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+= 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t>1</w:t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1750EB"/>
          <w:sz w:val="20"/>
          <w:lang w:val="en-US"/>
        </w:rPr>
        <w:br/>
        <w:t xml:space="preserve">       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formatted_x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", 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.join([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f"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val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: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.4f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"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for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val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in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x_new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])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f"</w:t>
      </w:r>
      <w:r w:rsidR="0017236C" w:rsidRPr="0017236C">
        <w:rPr>
          <w:rFonts w:ascii="Courier New" w:hAnsi="Courier New" w:cs="Courier New"/>
          <w:color w:val="067D17"/>
          <w:sz w:val="20"/>
        </w:rPr>
        <w:t>Итерация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iterations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: x = [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formatted_x</w:t>
      </w:r>
      <w:proofErr w:type="spellEnd"/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], </w:t>
      </w:r>
      <w:proofErr w:type="spellStart"/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max_error</w:t>
      </w:r>
      <w:proofErr w:type="spellEnd"/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= 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max_error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: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.6e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if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max_error</w:t>
      </w:r>
      <w:proofErr w:type="spellEnd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&lt;=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epsilon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: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"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\n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[INFO] </w:t>
      </w:r>
      <w:r w:rsidR="0017236C" w:rsidRPr="0017236C">
        <w:rPr>
          <w:rFonts w:ascii="Courier New" w:hAnsi="Courier New" w:cs="Courier New"/>
          <w:color w:val="067D17"/>
          <w:sz w:val="20"/>
        </w:rPr>
        <w:t>Достигнута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заданная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точность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!"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>break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x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x_new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.copy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if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 xml:space="preserve">iterations 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==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max_iterations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: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</w:t>
      </w:r>
      <w:r w:rsidR="0017236C" w:rsidRPr="0017236C">
        <w:rPr>
          <w:rFonts w:ascii="Courier New" w:hAnsi="Courier New" w:cs="Courier New"/>
          <w:color w:val="000080"/>
          <w:sz w:val="20"/>
          <w:lang w:val="en-US"/>
        </w:rPr>
        <w:t>print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(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        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f"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\n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[</w:t>
      </w:r>
      <w:r w:rsidR="0017236C" w:rsidRPr="0017236C">
        <w:rPr>
          <w:rFonts w:ascii="Courier New" w:hAnsi="Courier New" w:cs="Courier New"/>
          <w:color w:val="067D17"/>
          <w:sz w:val="20"/>
        </w:rPr>
        <w:t>ВНИМАНИЕ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] </w:t>
      </w:r>
      <w:r w:rsidR="0017236C" w:rsidRPr="0017236C">
        <w:rPr>
          <w:rFonts w:ascii="Courier New" w:hAnsi="Courier New" w:cs="Courier New"/>
          <w:color w:val="067D17"/>
          <w:sz w:val="20"/>
        </w:rPr>
        <w:t>Достигнуто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максимальное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количество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итераций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(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max_iterations</w:t>
      </w:r>
      <w:proofErr w:type="spellEnd"/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). </w:t>
      </w:r>
      <w:r w:rsidR="0017236C" w:rsidRPr="0017236C">
        <w:rPr>
          <w:rFonts w:ascii="Courier New" w:hAnsi="Courier New" w:cs="Courier New"/>
          <w:color w:val="067D17"/>
          <w:sz w:val="20"/>
        </w:rPr>
        <w:t>Точность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{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epsilon</w:t>
      </w:r>
      <w:r w:rsidR="0017236C" w:rsidRPr="0017236C">
        <w:rPr>
          <w:rFonts w:ascii="Courier New" w:hAnsi="Courier New" w:cs="Courier New"/>
          <w:color w:val="0037A6"/>
          <w:sz w:val="20"/>
          <w:lang w:val="en-US"/>
        </w:rPr>
        <w:t>}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не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 xml:space="preserve"> </w:t>
      </w:r>
      <w:r w:rsidR="0017236C" w:rsidRPr="0017236C">
        <w:rPr>
          <w:rFonts w:ascii="Courier New" w:hAnsi="Courier New" w:cs="Courier New"/>
          <w:color w:val="067D17"/>
          <w:sz w:val="20"/>
        </w:rPr>
        <w:t>достигнута</w:t>
      </w:r>
      <w:r w:rsidR="0017236C" w:rsidRPr="0017236C">
        <w:rPr>
          <w:rFonts w:ascii="Courier New" w:hAnsi="Courier New" w:cs="Courier New"/>
          <w:color w:val="067D17"/>
          <w:sz w:val="20"/>
          <w:lang w:val="en-US"/>
        </w:rPr>
        <w:t>."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>)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br/>
        <w:t xml:space="preserve">    </w:t>
      </w:r>
      <w:r w:rsidR="0017236C" w:rsidRPr="0017236C">
        <w:rPr>
          <w:rFonts w:ascii="Courier New" w:hAnsi="Courier New" w:cs="Courier New"/>
          <w:color w:val="0033B3"/>
          <w:sz w:val="20"/>
          <w:lang w:val="en-US"/>
        </w:rPr>
        <w:t xml:space="preserve">return </w:t>
      </w:r>
      <w:proofErr w:type="spellStart"/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x_new</w:t>
      </w:r>
      <w:proofErr w:type="spellEnd"/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,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iterations</w:t>
      </w:r>
      <w:r w:rsidR="0017236C" w:rsidRPr="0017236C">
        <w:rPr>
          <w:rFonts w:ascii="Courier New" w:hAnsi="Courier New" w:cs="Courier New"/>
          <w:color w:val="080808"/>
          <w:sz w:val="20"/>
          <w:lang w:val="en-US"/>
        </w:rPr>
        <w:t xml:space="preserve">, 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t>errors</w:t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br/>
      </w:r>
      <w:r w:rsidR="0017236C" w:rsidRPr="0017236C">
        <w:rPr>
          <w:rFonts w:ascii="Courier New" w:hAnsi="Courier New" w:cs="Courier New"/>
          <w:color w:val="000000"/>
          <w:sz w:val="20"/>
          <w:lang w:val="en-US"/>
        </w:rPr>
        <w:br/>
      </w:r>
    </w:p>
    <w:p w:rsidR="0017236C" w:rsidRDefault="0017236C" w:rsidP="00C24639">
      <w:pPr>
        <w:rPr>
          <w:rStyle w:val="af5"/>
          <w:sz w:val="36"/>
          <w:szCs w:val="36"/>
        </w:rPr>
      </w:pPr>
      <w:r w:rsidRPr="0017236C">
        <w:rPr>
          <w:rStyle w:val="af5"/>
          <w:sz w:val="36"/>
          <w:szCs w:val="36"/>
        </w:rPr>
        <w:t>Пример работы программы</w:t>
      </w:r>
    </w:p>
    <w:p w:rsidR="0017236C" w:rsidRDefault="0017236C" w:rsidP="0017236C">
      <w:pPr>
        <w:rPr>
          <w:rStyle w:val="af5"/>
          <w:sz w:val="36"/>
          <w:szCs w:val="36"/>
        </w:rPr>
      </w:pP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</w:rPr>
      </w:pPr>
      <w:r w:rsidRPr="0017236C">
        <w:rPr>
          <w:rFonts w:ascii="Courier New" w:hAnsi="Courier New" w:cs="Courier New"/>
          <w:color w:val="000000"/>
          <w:sz w:val="20"/>
        </w:rPr>
        <w:t>Решение СЛАУ методом Гаусса-Зейделя (Вариант 10)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Ввести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данные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с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клавиатуры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(1)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или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из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файла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(2)?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Введите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1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или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2: 1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Введите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размерность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матрицы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n (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от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1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до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20): 3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Введите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требуемую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точность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epsilon: 0.01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Введите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коэффициенты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матрицы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A и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вектор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b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построчно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>: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Строка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1: 2 2 10 14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Строка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2: 10 1 1 12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Строка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3: 2 10 1 13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[INFO]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Матрица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успешно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приведена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к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диагональному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преобладанию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>.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[INFO]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Норма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матрицы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C: 0.4000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>----------------------------------------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>ИТЕРАЦИОННЫЙ ПРОЦЕСС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>----------------------------------------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Итерация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0: x = [0.0000, 0.0000, 0.0000]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Итерация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1: x = [1.2000, 1.0600, 0.9480],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max_error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= 1.200000e+00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Итерация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2: x = [0.9992, 1.0054, 0.9991],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max_error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= 2.008000e-01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Итерация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3: x = [0.9996, 1.0002, 1.0001],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max_error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= 5.179840e-03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[INFO]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Достигнута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заданная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точность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>!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>==============================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>ИТОГОВЫЕ РЕЗУЛЬТАТЫ ВЫЧИСЛЕНИЙ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>==============================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Вектор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неизвестных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x: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 x_1 = 0.999555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 x_2 = 1.000180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 x_3 = 1.000053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Общее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количество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итераций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>: 3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Вектор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погрешностей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|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x_i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^(k) -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x_i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>^(k-</w:t>
      </w:r>
      <w:proofErr w:type="gramStart"/>
      <w:r w:rsidRPr="0017236C">
        <w:rPr>
          <w:rFonts w:ascii="Courier New" w:hAnsi="Courier New" w:cs="Courier New"/>
          <w:color w:val="000000"/>
          <w:sz w:val="20"/>
          <w:lang w:val="en-US"/>
        </w:rPr>
        <w:t>1)|</w:t>
      </w:r>
      <w:proofErr w:type="gram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на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последнем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</w:t>
      </w:r>
      <w:proofErr w:type="spellStart"/>
      <w:r w:rsidRPr="0017236C">
        <w:rPr>
          <w:rFonts w:ascii="Courier New" w:hAnsi="Courier New" w:cs="Courier New"/>
          <w:color w:val="000000"/>
          <w:sz w:val="20"/>
          <w:lang w:val="en-US"/>
        </w:rPr>
        <w:t>шаге</w:t>
      </w:r>
      <w:proofErr w:type="spellEnd"/>
      <w:r w:rsidRPr="0017236C">
        <w:rPr>
          <w:rFonts w:ascii="Courier New" w:hAnsi="Courier New" w:cs="Courier New"/>
          <w:color w:val="000000"/>
          <w:sz w:val="20"/>
          <w:lang w:val="en-US"/>
        </w:rPr>
        <w:t>: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 e_1 = 3.552000e-04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 e_2 = 5.179840e-03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 xml:space="preserve">  e_3 = 9.649280e-04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  <w:lang w:val="en-US"/>
        </w:rPr>
      </w:pPr>
    </w:p>
    <w:p w:rsidR="0017236C" w:rsidRDefault="0017236C" w:rsidP="0017236C">
      <w:pPr>
        <w:rPr>
          <w:rFonts w:ascii="Courier New" w:hAnsi="Courier New" w:cs="Courier New"/>
          <w:color w:val="000000"/>
          <w:sz w:val="20"/>
        </w:rPr>
      </w:pPr>
      <w:r w:rsidRPr="0017236C">
        <w:rPr>
          <w:rFonts w:ascii="Courier New" w:hAnsi="Courier New" w:cs="Courier New"/>
          <w:color w:val="000000"/>
          <w:sz w:val="20"/>
          <w:lang w:val="en-US"/>
        </w:rPr>
        <w:t>Process finished with exit code 0</w:t>
      </w:r>
    </w:p>
    <w:p w:rsidR="0017236C" w:rsidRPr="0017236C" w:rsidRDefault="0017236C" w:rsidP="0017236C">
      <w:pPr>
        <w:rPr>
          <w:rFonts w:ascii="Courier New" w:hAnsi="Courier New" w:cs="Courier New"/>
          <w:color w:val="000000"/>
          <w:sz w:val="20"/>
        </w:rPr>
      </w:pPr>
    </w:p>
    <w:p w:rsidR="00C24639" w:rsidRDefault="00C24639" w:rsidP="00FD7067">
      <w:pPr>
        <w:rPr>
          <w:rStyle w:val="af5"/>
          <w:sz w:val="36"/>
          <w:szCs w:val="36"/>
          <w:lang w:val="en-US"/>
        </w:rPr>
      </w:pPr>
      <w:r w:rsidRPr="00C24639">
        <w:rPr>
          <w:rStyle w:val="af5"/>
          <w:sz w:val="36"/>
          <w:szCs w:val="36"/>
        </w:rPr>
        <w:t>Вывод</w:t>
      </w:r>
    </w:p>
    <w:p w:rsidR="0017236C" w:rsidRPr="0017236C" w:rsidRDefault="0017236C" w:rsidP="0017236C">
      <w:pPr>
        <w:rPr>
          <w:rStyle w:val="af5"/>
          <w:b w:val="0"/>
          <w:bCs w:val="0"/>
          <w:szCs w:val="28"/>
        </w:rPr>
      </w:pPr>
      <w:r>
        <w:rPr>
          <w:rStyle w:val="af5"/>
          <w:b w:val="0"/>
          <w:bCs w:val="0"/>
          <w:szCs w:val="28"/>
        </w:rPr>
        <w:t xml:space="preserve">В ходе выполнения данной лабораторной работы я познакомился с численными и итерационными методами решения СЛАУ, реализовав метод Гаусса-Зейделя на языке </w:t>
      </w:r>
      <w:r>
        <w:rPr>
          <w:rStyle w:val="af5"/>
          <w:b w:val="0"/>
          <w:bCs w:val="0"/>
          <w:szCs w:val="28"/>
          <w:lang w:val="en-US"/>
        </w:rPr>
        <w:t>Python</w:t>
      </w:r>
      <w:r w:rsidRPr="0017236C">
        <w:rPr>
          <w:rStyle w:val="af5"/>
          <w:b w:val="0"/>
          <w:bCs w:val="0"/>
          <w:szCs w:val="28"/>
        </w:rPr>
        <w:t>.</w:t>
      </w:r>
    </w:p>
    <w:sectPr w:rsidR="0017236C" w:rsidRPr="0017236C" w:rsidSect="0068482B">
      <w:footerReference w:type="default" r:id="rId8"/>
      <w:pgSz w:w="11906" w:h="16838"/>
      <w:pgMar w:top="1134" w:right="850" w:bottom="1134" w:left="1701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40AA1" w:rsidRDefault="00D40AA1" w:rsidP="00973F5F">
      <w:r>
        <w:separator/>
      </w:r>
    </w:p>
  </w:endnote>
  <w:endnote w:type="continuationSeparator" w:id="0">
    <w:p w:rsidR="00D40AA1" w:rsidRDefault="00D40AA1" w:rsidP="0097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36421890"/>
      <w:docPartObj>
        <w:docPartGallery w:val="Page Numbers (Bottom of Page)"/>
        <w:docPartUnique/>
      </w:docPartObj>
    </w:sdtPr>
    <w:sdtContent>
      <w:p w:rsidR="00973F5F" w:rsidRDefault="00973F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73F5F" w:rsidRDefault="00973F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40AA1" w:rsidRDefault="00D40AA1" w:rsidP="00973F5F">
      <w:r>
        <w:separator/>
      </w:r>
    </w:p>
  </w:footnote>
  <w:footnote w:type="continuationSeparator" w:id="0">
    <w:p w:rsidR="00D40AA1" w:rsidRDefault="00D40AA1" w:rsidP="00973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27218"/>
    <w:multiLevelType w:val="hybridMultilevel"/>
    <w:tmpl w:val="02584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C4C28"/>
    <w:multiLevelType w:val="hybridMultilevel"/>
    <w:tmpl w:val="F73EC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57C10"/>
    <w:multiLevelType w:val="hybridMultilevel"/>
    <w:tmpl w:val="B09A80D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FA0D77"/>
    <w:multiLevelType w:val="hybridMultilevel"/>
    <w:tmpl w:val="74D0AC02"/>
    <w:lvl w:ilvl="0" w:tplc="04190011">
      <w:start w:val="1"/>
      <w:numFmt w:val="decimal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A396CFD"/>
    <w:multiLevelType w:val="multilevel"/>
    <w:tmpl w:val="015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B5DF9"/>
    <w:multiLevelType w:val="multilevel"/>
    <w:tmpl w:val="C3CE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61272"/>
    <w:multiLevelType w:val="multilevel"/>
    <w:tmpl w:val="04CE9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F155B"/>
    <w:multiLevelType w:val="hybridMultilevel"/>
    <w:tmpl w:val="EEDE6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07EFC"/>
    <w:multiLevelType w:val="hybridMultilevel"/>
    <w:tmpl w:val="8690BA84"/>
    <w:lvl w:ilvl="0" w:tplc="FFFFFFFF">
      <w:start w:val="1"/>
      <w:numFmt w:val="decimal"/>
      <w:lvlText w:val="%1)"/>
      <w:lvlJc w:val="left"/>
      <w:pPr>
        <w:ind w:left="1440" w:hanging="360"/>
      </w:pPr>
      <w:rPr>
        <w:b w:val="0"/>
        <w:bCs w:val="0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655B98"/>
    <w:multiLevelType w:val="hybridMultilevel"/>
    <w:tmpl w:val="1DD48E2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FC6100"/>
    <w:multiLevelType w:val="hybridMultilevel"/>
    <w:tmpl w:val="8BA6E56C"/>
    <w:lvl w:ilvl="0" w:tplc="31A4A7E6">
      <w:start w:val="1"/>
      <w:numFmt w:val="decimal"/>
      <w:lvlText w:val="%1)"/>
      <w:lvlJc w:val="left"/>
      <w:pPr>
        <w:ind w:left="1440" w:hanging="360"/>
      </w:pPr>
      <w:rPr>
        <w:b w:val="0"/>
        <w:bCs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58136B"/>
    <w:multiLevelType w:val="multilevel"/>
    <w:tmpl w:val="655A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209B9"/>
    <w:multiLevelType w:val="hybridMultilevel"/>
    <w:tmpl w:val="5A40C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E6F75"/>
    <w:multiLevelType w:val="hybridMultilevel"/>
    <w:tmpl w:val="6BCA9C20"/>
    <w:lvl w:ilvl="0" w:tplc="FFFFFFFF">
      <w:start w:val="1"/>
      <w:numFmt w:val="decimal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EB5E18"/>
    <w:multiLevelType w:val="multilevel"/>
    <w:tmpl w:val="04D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816DD"/>
    <w:multiLevelType w:val="multilevel"/>
    <w:tmpl w:val="A28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030EE"/>
    <w:multiLevelType w:val="hybridMultilevel"/>
    <w:tmpl w:val="AA3EBC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B7956"/>
    <w:multiLevelType w:val="hybridMultilevel"/>
    <w:tmpl w:val="38266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92523"/>
    <w:multiLevelType w:val="multilevel"/>
    <w:tmpl w:val="CC16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9C55A4"/>
    <w:multiLevelType w:val="hybridMultilevel"/>
    <w:tmpl w:val="C024CB2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23286"/>
    <w:multiLevelType w:val="hybridMultilevel"/>
    <w:tmpl w:val="0C3A4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029AF"/>
    <w:multiLevelType w:val="multilevel"/>
    <w:tmpl w:val="D01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A51E9"/>
    <w:multiLevelType w:val="hybridMultilevel"/>
    <w:tmpl w:val="2F064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AD14C0A"/>
    <w:multiLevelType w:val="hybridMultilevel"/>
    <w:tmpl w:val="F1529956"/>
    <w:lvl w:ilvl="0" w:tplc="19EA8096">
      <w:start w:val="1"/>
      <w:numFmt w:val="decimal"/>
      <w:lvlText w:val="%1)"/>
      <w:lvlJc w:val="left"/>
      <w:pPr>
        <w:ind w:left="2160" w:hanging="360"/>
      </w:pPr>
      <w:rPr>
        <w:b w:val="0"/>
        <w:bCs w:val="0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5FDF261B"/>
    <w:multiLevelType w:val="hybridMultilevel"/>
    <w:tmpl w:val="26F4DE6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4747AFE"/>
    <w:multiLevelType w:val="hybridMultilevel"/>
    <w:tmpl w:val="CFEE98F6"/>
    <w:lvl w:ilvl="0" w:tplc="AA563454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222461"/>
    <w:multiLevelType w:val="hybridMultilevel"/>
    <w:tmpl w:val="19E84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BD762A"/>
    <w:multiLevelType w:val="multilevel"/>
    <w:tmpl w:val="EE3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F596D"/>
    <w:multiLevelType w:val="multilevel"/>
    <w:tmpl w:val="04CE9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53B40"/>
    <w:multiLevelType w:val="multilevel"/>
    <w:tmpl w:val="04CE9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90B58"/>
    <w:multiLevelType w:val="multilevel"/>
    <w:tmpl w:val="A31A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961192">
    <w:abstractNumId w:val="20"/>
  </w:num>
  <w:num w:numId="2" w16cid:durableId="2128114478">
    <w:abstractNumId w:val="17"/>
  </w:num>
  <w:num w:numId="3" w16cid:durableId="988750027">
    <w:abstractNumId w:val="24"/>
  </w:num>
  <w:num w:numId="4" w16cid:durableId="146826672">
    <w:abstractNumId w:val="0"/>
  </w:num>
  <w:num w:numId="5" w16cid:durableId="1367214972">
    <w:abstractNumId w:val="16"/>
  </w:num>
  <w:num w:numId="6" w16cid:durableId="723066341">
    <w:abstractNumId w:val="22"/>
  </w:num>
  <w:num w:numId="7" w16cid:durableId="369040520">
    <w:abstractNumId w:val="1"/>
  </w:num>
  <w:num w:numId="8" w16cid:durableId="554317975">
    <w:abstractNumId w:val="7"/>
  </w:num>
  <w:num w:numId="9" w16cid:durableId="1357847099">
    <w:abstractNumId w:val="26"/>
  </w:num>
  <w:num w:numId="10" w16cid:durableId="26175684">
    <w:abstractNumId w:val="4"/>
  </w:num>
  <w:num w:numId="11" w16cid:durableId="318923555">
    <w:abstractNumId w:val="29"/>
  </w:num>
  <w:num w:numId="12" w16cid:durableId="383483021">
    <w:abstractNumId w:val="6"/>
  </w:num>
  <w:num w:numId="13" w16cid:durableId="299384875">
    <w:abstractNumId w:val="28"/>
  </w:num>
  <w:num w:numId="14" w16cid:durableId="781609416">
    <w:abstractNumId w:val="25"/>
  </w:num>
  <w:num w:numId="15" w16cid:durableId="1188905017">
    <w:abstractNumId w:val="19"/>
  </w:num>
  <w:num w:numId="16" w16cid:durableId="1476530223">
    <w:abstractNumId w:val="10"/>
  </w:num>
  <w:num w:numId="17" w16cid:durableId="922909528">
    <w:abstractNumId w:val="13"/>
  </w:num>
  <w:num w:numId="18" w16cid:durableId="824854475">
    <w:abstractNumId w:val="3"/>
  </w:num>
  <w:num w:numId="19" w16cid:durableId="2085833738">
    <w:abstractNumId w:val="23"/>
  </w:num>
  <w:num w:numId="20" w16cid:durableId="1204753355">
    <w:abstractNumId w:val="2"/>
  </w:num>
  <w:num w:numId="21" w16cid:durableId="1516461187">
    <w:abstractNumId w:val="8"/>
  </w:num>
  <w:num w:numId="22" w16cid:durableId="636685476">
    <w:abstractNumId w:val="9"/>
  </w:num>
  <w:num w:numId="23" w16cid:durableId="382215164">
    <w:abstractNumId w:val="12"/>
  </w:num>
  <w:num w:numId="24" w16cid:durableId="1077676867">
    <w:abstractNumId w:val="30"/>
  </w:num>
  <w:num w:numId="25" w16cid:durableId="546458129">
    <w:abstractNumId w:val="14"/>
  </w:num>
  <w:num w:numId="26" w16cid:durableId="961493810">
    <w:abstractNumId w:val="27"/>
  </w:num>
  <w:num w:numId="27" w16cid:durableId="789133011">
    <w:abstractNumId w:val="18"/>
  </w:num>
  <w:num w:numId="28" w16cid:durableId="1327052413">
    <w:abstractNumId w:val="5"/>
  </w:num>
  <w:num w:numId="29" w16cid:durableId="1890265931">
    <w:abstractNumId w:val="21"/>
  </w:num>
  <w:num w:numId="30" w16cid:durableId="641690915">
    <w:abstractNumId w:val="11"/>
  </w:num>
  <w:num w:numId="31" w16cid:durableId="12824158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729"/>
    <w:rsid w:val="0001302A"/>
    <w:rsid w:val="000221D2"/>
    <w:rsid w:val="00041B13"/>
    <w:rsid w:val="0004427F"/>
    <w:rsid w:val="00045F5D"/>
    <w:rsid w:val="00063096"/>
    <w:rsid w:val="00096F38"/>
    <w:rsid w:val="000A14F3"/>
    <w:rsid w:val="000D4E56"/>
    <w:rsid w:val="000D642D"/>
    <w:rsid w:val="00131E83"/>
    <w:rsid w:val="001678EC"/>
    <w:rsid w:val="0017236C"/>
    <w:rsid w:val="00175711"/>
    <w:rsid w:val="001978E8"/>
    <w:rsid w:val="001C1623"/>
    <w:rsid w:val="001C3F2B"/>
    <w:rsid w:val="001D539D"/>
    <w:rsid w:val="001E6B26"/>
    <w:rsid w:val="00207760"/>
    <w:rsid w:val="00240621"/>
    <w:rsid w:val="00266E1B"/>
    <w:rsid w:val="002A17AE"/>
    <w:rsid w:val="002B2FBC"/>
    <w:rsid w:val="002F6F5F"/>
    <w:rsid w:val="00300F98"/>
    <w:rsid w:val="0031290C"/>
    <w:rsid w:val="00347FF7"/>
    <w:rsid w:val="00355798"/>
    <w:rsid w:val="003762C5"/>
    <w:rsid w:val="00386860"/>
    <w:rsid w:val="003929F3"/>
    <w:rsid w:val="003A3C30"/>
    <w:rsid w:val="003B0BDC"/>
    <w:rsid w:val="003C68CB"/>
    <w:rsid w:val="003D7392"/>
    <w:rsid w:val="003F145D"/>
    <w:rsid w:val="003F3B06"/>
    <w:rsid w:val="00404B87"/>
    <w:rsid w:val="0040547C"/>
    <w:rsid w:val="004217B7"/>
    <w:rsid w:val="004465CE"/>
    <w:rsid w:val="00457729"/>
    <w:rsid w:val="00490409"/>
    <w:rsid w:val="004D2614"/>
    <w:rsid w:val="00505ADE"/>
    <w:rsid w:val="00521D70"/>
    <w:rsid w:val="005319E3"/>
    <w:rsid w:val="00544BC8"/>
    <w:rsid w:val="00582DF3"/>
    <w:rsid w:val="0059567C"/>
    <w:rsid w:val="005B20B8"/>
    <w:rsid w:val="005B7B98"/>
    <w:rsid w:val="005D5BD0"/>
    <w:rsid w:val="005F3A55"/>
    <w:rsid w:val="005F7C58"/>
    <w:rsid w:val="00605992"/>
    <w:rsid w:val="00612305"/>
    <w:rsid w:val="00614523"/>
    <w:rsid w:val="00624FD3"/>
    <w:rsid w:val="00625EA0"/>
    <w:rsid w:val="006301A0"/>
    <w:rsid w:val="006347FB"/>
    <w:rsid w:val="00643E43"/>
    <w:rsid w:val="00660470"/>
    <w:rsid w:val="00672929"/>
    <w:rsid w:val="0068482B"/>
    <w:rsid w:val="006A61ED"/>
    <w:rsid w:val="006A6FB9"/>
    <w:rsid w:val="006D34CF"/>
    <w:rsid w:val="006F6C88"/>
    <w:rsid w:val="00705E35"/>
    <w:rsid w:val="00712840"/>
    <w:rsid w:val="007210CE"/>
    <w:rsid w:val="00757B81"/>
    <w:rsid w:val="00792339"/>
    <w:rsid w:val="007A56B1"/>
    <w:rsid w:val="007C50E6"/>
    <w:rsid w:val="00836D61"/>
    <w:rsid w:val="00851E23"/>
    <w:rsid w:val="00874933"/>
    <w:rsid w:val="00877363"/>
    <w:rsid w:val="008932D3"/>
    <w:rsid w:val="008C5AAD"/>
    <w:rsid w:val="008D7F10"/>
    <w:rsid w:val="008F3D23"/>
    <w:rsid w:val="009105B4"/>
    <w:rsid w:val="00917BA7"/>
    <w:rsid w:val="009339CA"/>
    <w:rsid w:val="00963793"/>
    <w:rsid w:val="00963ADC"/>
    <w:rsid w:val="00973F5F"/>
    <w:rsid w:val="00987AF4"/>
    <w:rsid w:val="0099105C"/>
    <w:rsid w:val="00996E9D"/>
    <w:rsid w:val="009B0D61"/>
    <w:rsid w:val="00A00D49"/>
    <w:rsid w:val="00A06B60"/>
    <w:rsid w:val="00A2678A"/>
    <w:rsid w:val="00A325D2"/>
    <w:rsid w:val="00A45AEC"/>
    <w:rsid w:val="00A83637"/>
    <w:rsid w:val="00A86FE3"/>
    <w:rsid w:val="00A9076A"/>
    <w:rsid w:val="00AE2797"/>
    <w:rsid w:val="00AE5D17"/>
    <w:rsid w:val="00B12887"/>
    <w:rsid w:val="00B35030"/>
    <w:rsid w:val="00B51121"/>
    <w:rsid w:val="00B5415D"/>
    <w:rsid w:val="00BD4C05"/>
    <w:rsid w:val="00BF176F"/>
    <w:rsid w:val="00C24639"/>
    <w:rsid w:val="00C31AF1"/>
    <w:rsid w:val="00C340F3"/>
    <w:rsid w:val="00C428B0"/>
    <w:rsid w:val="00C66EF6"/>
    <w:rsid w:val="00CA06DB"/>
    <w:rsid w:val="00CA1876"/>
    <w:rsid w:val="00CC4894"/>
    <w:rsid w:val="00CC4A26"/>
    <w:rsid w:val="00CD1671"/>
    <w:rsid w:val="00CF20E2"/>
    <w:rsid w:val="00CF6BA4"/>
    <w:rsid w:val="00D008F9"/>
    <w:rsid w:val="00D06A1A"/>
    <w:rsid w:val="00D218F0"/>
    <w:rsid w:val="00D25240"/>
    <w:rsid w:val="00D26156"/>
    <w:rsid w:val="00D40AA1"/>
    <w:rsid w:val="00D4336B"/>
    <w:rsid w:val="00D50323"/>
    <w:rsid w:val="00D57B17"/>
    <w:rsid w:val="00D957C1"/>
    <w:rsid w:val="00DC1756"/>
    <w:rsid w:val="00DD017D"/>
    <w:rsid w:val="00DE7D77"/>
    <w:rsid w:val="00DF0B4E"/>
    <w:rsid w:val="00DF1FC7"/>
    <w:rsid w:val="00E35544"/>
    <w:rsid w:val="00E97DE6"/>
    <w:rsid w:val="00EA1F5D"/>
    <w:rsid w:val="00ED5295"/>
    <w:rsid w:val="00ED66F8"/>
    <w:rsid w:val="00ED6E3A"/>
    <w:rsid w:val="00EE114C"/>
    <w:rsid w:val="00EE365F"/>
    <w:rsid w:val="00EF5A0E"/>
    <w:rsid w:val="00F15E46"/>
    <w:rsid w:val="00F213BD"/>
    <w:rsid w:val="00F23511"/>
    <w:rsid w:val="00F77DB6"/>
    <w:rsid w:val="00F8270E"/>
    <w:rsid w:val="00FB34DA"/>
    <w:rsid w:val="00FC7186"/>
    <w:rsid w:val="00FD2D3F"/>
    <w:rsid w:val="00FD7067"/>
    <w:rsid w:val="00FE2E4C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B7CD07"/>
  <w15:docId w15:val="{B4E3D72F-EBCA-5645-AEC7-BDD66EFD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1756"/>
    <w:rPr>
      <w:sz w:val="28"/>
    </w:rPr>
  </w:style>
  <w:style w:type="paragraph" w:styleId="1">
    <w:name w:val="heading 1"/>
    <w:basedOn w:val="a"/>
    <w:next w:val="a"/>
    <w:link w:val="10"/>
    <w:qFormat/>
    <w:rsid w:val="00E97DE6"/>
    <w:pPr>
      <w:keepNext/>
      <w:keepLines/>
      <w:spacing w:before="240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836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973F5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973F5F"/>
  </w:style>
  <w:style w:type="paragraph" w:styleId="a5">
    <w:name w:val="footer"/>
    <w:basedOn w:val="a"/>
    <w:link w:val="a6"/>
    <w:uiPriority w:val="99"/>
    <w:unhideWhenUsed/>
    <w:rsid w:val="00973F5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73F5F"/>
  </w:style>
  <w:style w:type="character" w:customStyle="1" w:styleId="10">
    <w:name w:val="Заголовок 1 Знак"/>
    <w:basedOn w:val="a0"/>
    <w:link w:val="1"/>
    <w:rsid w:val="00E97DE6"/>
    <w:rPr>
      <w:rFonts w:eastAsiaTheme="majorEastAsia" w:cstheme="majorBidi"/>
      <w:sz w:val="36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973F5F"/>
    <w:pPr>
      <w:spacing w:line="259" w:lineRule="auto"/>
      <w:outlineLvl w:val="9"/>
    </w:pPr>
  </w:style>
  <w:style w:type="paragraph" w:styleId="a8">
    <w:name w:val="Title"/>
    <w:basedOn w:val="a"/>
    <w:next w:val="a"/>
    <w:link w:val="a9"/>
    <w:qFormat/>
    <w:rsid w:val="008D7F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rsid w:val="008D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qFormat/>
    <w:rsid w:val="008D7F10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rsid w:val="008D7F1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c">
    <w:name w:val="List Paragraph"/>
    <w:basedOn w:val="a"/>
    <w:uiPriority w:val="34"/>
    <w:qFormat/>
    <w:rsid w:val="00A83637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83637"/>
    <w:pPr>
      <w:spacing w:after="100"/>
    </w:pPr>
  </w:style>
  <w:style w:type="character" w:styleId="ad">
    <w:name w:val="Hyperlink"/>
    <w:basedOn w:val="a0"/>
    <w:uiPriority w:val="99"/>
    <w:unhideWhenUsed/>
    <w:rsid w:val="00A83637"/>
    <w:rPr>
      <w:color w:val="0000FF" w:themeColor="hyperlink"/>
      <w:u w:val="single"/>
    </w:rPr>
  </w:style>
  <w:style w:type="paragraph" w:customStyle="1" w:styleId="12">
    <w:name w:val="Стиль1"/>
    <w:basedOn w:val="a"/>
    <w:next w:val="2"/>
    <w:rsid w:val="00A83637"/>
    <w:rPr>
      <w:szCs w:val="28"/>
    </w:rPr>
  </w:style>
  <w:style w:type="table" w:styleId="ae">
    <w:name w:val="Table Grid"/>
    <w:basedOn w:val="a1"/>
    <w:uiPriority w:val="39"/>
    <w:rsid w:val="00DC17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semiHidden/>
    <w:rsid w:val="00A836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f">
    <w:name w:val="Placeholder Text"/>
    <w:basedOn w:val="a0"/>
    <w:uiPriority w:val="99"/>
    <w:semiHidden/>
    <w:rsid w:val="001C3F2B"/>
    <w:rPr>
      <w:color w:val="808080"/>
    </w:rPr>
  </w:style>
  <w:style w:type="paragraph" w:styleId="af0">
    <w:name w:val="caption"/>
    <w:basedOn w:val="a"/>
    <w:next w:val="a"/>
    <w:unhideWhenUsed/>
    <w:qFormat/>
    <w:rsid w:val="00C31AF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c161">
    <w:name w:val="sc161"/>
    <w:basedOn w:val="a0"/>
    <w:rsid w:val="004D261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0"/>
    <w:rsid w:val="004D261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4D261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4D261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a0"/>
    <w:rsid w:val="004D261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0"/>
    <w:rsid w:val="004D261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4D2614"/>
    <w:rPr>
      <w:rFonts w:ascii="Courier New" w:hAnsi="Courier New" w:cs="Courier New" w:hint="default"/>
      <w:color w:val="808080"/>
      <w:sz w:val="20"/>
      <w:szCs w:val="20"/>
    </w:rPr>
  </w:style>
  <w:style w:type="character" w:styleId="af1">
    <w:name w:val="Unresolved Mention"/>
    <w:basedOn w:val="a0"/>
    <w:uiPriority w:val="99"/>
    <w:semiHidden/>
    <w:unhideWhenUsed/>
    <w:rsid w:val="007A56B1"/>
    <w:rPr>
      <w:color w:val="605E5C"/>
      <w:shd w:val="clear" w:color="auto" w:fill="E1DFDD"/>
    </w:rPr>
  </w:style>
  <w:style w:type="character" w:styleId="af2">
    <w:name w:val="FollowedHyperlink"/>
    <w:basedOn w:val="a0"/>
    <w:semiHidden/>
    <w:unhideWhenUsed/>
    <w:rsid w:val="00A9076A"/>
    <w:rPr>
      <w:color w:val="800080" w:themeColor="followedHyperlink"/>
      <w:u w:val="single"/>
    </w:rPr>
  </w:style>
  <w:style w:type="paragraph" w:customStyle="1" w:styleId="af3">
    <w:basedOn w:val="a"/>
    <w:next w:val="af4"/>
    <w:uiPriority w:val="99"/>
    <w:unhideWhenUsed/>
    <w:rsid w:val="00712840"/>
    <w:pPr>
      <w:spacing w:before="100" w:beforeAutospacing="1" w:after="100" w:afterAutospacing="1"/>
    </w:pPr>
    <w:rPr>
      <w:sz w:val="24"/>
      <w:szCs w:val="24"/>
    </w:rPr>
  </w:style>
  <w:style w:type="paragraph" w:styleId="af4">
    <w:name w:val="Normal (Web)"/>
    <w:basedOn w:val="a"/>
    <w:semiHidden/>
    <w:unhideWhenUsed/>
    <w:rsid w:val="00712840"/>
    <w:rPr>
      <w:sz w:val="24"/>
      <w:szCs w:val="24"/>
    </w:rPr>
  </w:style>
  <w:style w:type="character" w:styleId="af5">
    <w:name w:val="Strong"/>
    <w:basedOn w:val="a0"/>
    <w:qFormat/>
    <w:rsid w:val="004577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3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2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rol.nadol/Library/Group%20Containers/UBF8T346G9.Office/User%20Content.localized/Templates.localized/&#1052;&#1080;&#1085;&#1080;&#1089;&#1090;&#1077;&#1088;&#1089;&#1090;&#1074;&#1086;%20&#1085;&#1072;&#1091;&#1082;&#1080;%20&#1080;%20&#1074;&#1099;&#1089;&#1096;&#1077;&#1075;&#1086;%20&#1086;&#1073;&#1088;&#1072;&#1079;&#1086;&#1074;&#1072;&#1085;&#1080;&#1103;%20&#1056;&#1086;&#1089;&#1089;&#1080;&#1080;&#774;&#1089;&#1082;&#1086;&#1080;&#774;%20&#1060;&#1077;&#1076;&#1077;&#1088;&#1072;&#1094;&#1080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6AD45-A1DE-4DEA-A751-0B6814711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Министерство науки и высшего образования Российской Федерации.dotx</Template>
  <TotalTime>8</TotalTime>
  <Pages>4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Надольский</dc:creator>
  <cp:keywords/>
  <dc:description/>
  <cp:lastModifiedBy>Кирилл Надольский</cp:lastModifiedBy>
  <cp:revision>1</cp:revision>
  <cp:lastPrinted>2025-01-15T15:49:00Z</cp:lastPrinted>
  <dcterms:created xsi:type="dcterms:W3CDTF">2026-03-02T15:17:00Z</dcterms:created>
  <dcterms:modified xsi:type="dcterms:W3CDTF">2026-03-02T16:00:00Z</dcterms:modified>
</cp:coreProperties>
</file>